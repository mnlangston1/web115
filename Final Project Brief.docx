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8003" w14:textId="269D0E8C" w:rsidR="0033319D" w:rsidRDefault="00A63E31" w:rsidP="00761BFB">
      <w:pPr>
        <w:pStyle w:val="NoSpacing"/>
      </w:pPr>
      <w:r>
        <w:t>Kenzie Langston</w:t>
      </w:r>
    </w:p>
    <w:p w14:paraId="42F8A584" w14:textId="09BDCB5F" w:rsidR="0033319D" w:rsidRDefault="00A63E31" w:rsidP="00761BFB">
      <w:pPr>
        <w:pStyle w:val="NoSpacing"/>
      </w:pPr>
      <w:r>
        <w:t xml:space="preserve">Prof. </w:t>
      </w:r>
      <w:proofErr w:type="spellStart"/>
      <w:r>
        <w:t>Barckhoff</w:t>
      </w:r>
      <w:proofErr w:type="spellEnd"/>
    </w:p>
    <w:p w14:paraId="57F29C29" w14:textId="2090A6DF" w:rsidR="0033319D" w:rsidRDefault="00A63E31" w:rsidP="00761BFB">
      <w:pPr>
        <w:pStyle w:val="NoSpacing"/>
      </w:pPr>
      <w:r>
        <w:t>Web 115.0003</w:t>
      </w:r>
    </w:p>
    <w:p w14:paraId="115DAE42" w14:textId="610B6EB0" w:rsidR="0033319D" w:rsidRDefault="00A63E31" w:rsidP="00761BFB">
      <w:pPr>
        <w:pStyle w:val="NoSpacing"/>
      </w:pPr>
      <w:r>
        <w:t>April 29, 2025</w:t>
      </w:r>
    </w:p>
    <w:p w14:paraId="51F2D9E4" w14:textId="1826CAF7" w:rsidR="0033319D" w:rsidRPr="00761BFB" w:rsidRDefault="00A63E31" w:rsidP="00761BFB">
      <w:pPr>
        <w:pStyle w:val="Title"/>
        <w:rPr>
          <w:rFonts w:cstheme="majorHAnsi"/>
        </w:rPr>
      </w:pPr>
      <w:r w:rsidRPr="00761BFB">
        <w:rPr>
          <w:rFonts w:cstheme="majorHAnsi"/>
        </w:rPr>
        <w:t>Final Project Brief</w:t>
      </w:r>
    </w:p>
    <w:p w14:paraId="4D063D99" w14:textId="130C86C1" w:rsidR="0033319D" w:rsidRPr="00761BFB" w:rsidRDefault="00A63E31" w:rsidP="00761BFB">
      <w:pPr>
        <w:rPr>
          <w:rFonts w:cstheme="minorHAnsi"/>
        </w:rPr>
      </w:pPr>
      <w:r w:rsidRPr="00761BFB">
        <w:rPr>
          <w:rFonts w:cstheme="minorHAnsi"/>
          <w:color w:val="000000" w:themeColor="text1"/>
        </w:rPr>
        <w:t xml:space="preserve">When I first started this task manager project, I knew I wanted to tackle it step by step, starting with the most basic version and then layering on complexity as I kept going. </w:t>
      </w:r>
      <w:r w:rsidR="005E08C4" w:rsidRPr="00761BFB">
        <w:rPr>
          <w:rFonts w:cstheme="minorHAnsi"/>
          <w:color w:val="000000" w:themeColor="text1"/>
        </w:rPr>
        <w:t xml:space="preserve">For the HTML, I started with a simple input field, a button to add, and a </w:t>
      </w:r>
      <w:r w:rsidR="00761BFB" w:rsidRPr="00761BFB">
        <w:rPr>
          <w:rFonts w:cstheme="minorHAnsi"/>
          <w:color w:val="000000" w:themeColor="text1"/>
        </w:rPr>
        <w:t>task display area</w:t>
      </w:r>
      <w:r w:rsidR="005E08C4" w:rsidRPr="00761BFB">
        <w:rPr>
          <w:rFonts w:cstheme="minorHAnsi"/>
          <w:color w:val="000000" w:themeColor="text1"/>
        </w:rPr>
        <w:t xml:space="preserve">. I then used CSS to visually organize it and </w:t>
      </w:r>
      <w:r w:rsidR="00761BFB" w:rsidRPr="00761BFB">
        <w:rPr>
          <w:rFonts w:cstheme="minorHAnsi"/>
          <w:color w:val="000000" w:themeColor="text1"/>
        </w:rPr>
        <w:t>make it appealing</w:t>
      </w:r>
      <w:r w:rsidR="005E08C4" w:rsidRPr="00761BFB">
        <w:rPr>
          <w:rFonts w:cstheme="minorHAnsi"/>
          <w:color w:val="000000" w:themeColor="text1"/>
        </w:rPr>
        <w:t xml:space="preserve">. </w:t>
      </w:r>
      <w:r w:rsidR="00761BFB" w:rsidRPr="00761BFB">
        <w:rPr>
          <w:rFonts w:cstheme="minorHAnsi"/>
          <w:color w:val="000000" w:themeColor="text1"/>
        </w:rPr>
        <w:t>Starting small gave me a solid foundation to build upon.</w:t>
      </w:r>
      <w:r w:rsidR="00441A68" w:rsidRPr="00761BFB">
        <w:rPr>
          <w:rFonts w:cstheme="minorHAnsi"/>
          <w:color w:val="000000" w:themeColor="text1"/>
        </w:rPr>
        <w:t xml:space="preserve"> I then began </w:t>
      </w:r>
      <w:r w:rsidR="00761BFB" w:rsidRPr="00761BFB">
        <w:rPr>
          <w:rFonts w:cstheme="minorHAnsi"/>
          <w:color w:val="000000" w:themeColor="text1"/>
        </w:rPr>
        <w:t xml:space="preserve">my JavaScript, </w:t>
      </w:r>
      <w:r w:rsidR="00441A68" w:rsidRPr="00761BFB">
        <w:rPr>
          <w:rFonts w:cstheme="minorHAnsi"/>
          <w:color w:val="000000" w:themeColor="text1"/>
        </w:rPr>
        <w:t xml:space="preserve">mapping out </w:t>
      </w:r>
      <w:r w:rsidR="00761BFB" w:rsidRPr="00761BFB">
        <w:rPr>
          <w:rFonts w:cstheme="minorHAnsi"/>
          <w:color w:val="000000" w:themeColor="text1"/>
        </w:rPr>
        <w:t>and adding the</w:t>
      </w:r>
      <w:r w:rsidR="00441A68" w:rsidRPr="00761BFB">
        <w:rPr>
          <w:rFonts w:cstheme="minorHAnsi"/>
          <w:color w:val="000000" w:themeColor="text1"/>
        </w:rPr>
        <w:t xml:space="preserve"> core features I needed</w:t>
      </w:r>
      <w:r w:rsidR="005E08C4" w:rsidRPr="00761BFB">
        <w:rPr>
          <w:rFonts w:cstheme="minorHAnsi"/>
          <w:color w:val="000000" w:themeColor="text1"/>
        </w:rPr>
        <w:t>. I stuck with my step-by-step approach throughout this, first getting the task addition</w:t>
      </w:r>
      <w:r w:rsidR="00761BFB" w:rsidRPr="00761BFB">
        <w:rPr>
          <w:rFonts w:cstheme="minorHAnsi"/>
          <w:color w:val="000000" w:themeColor="text1"/>
        </w:rPr>
        <w:t xml:space="preserve">, </w:t>
      </w:r>
      <w:r w:rsidR="00761BFB" w:rsidRPr="00761BFB">
        <w:rPr>
          <w:rFonts w:cstheme="minorHAnsi"/>
          <w:color w:val="000000" w:themeColor="text1"/>
        </w:rPr>
        <w:t>delete and complete function</w:t>
      </w:r>
      <w:r w:rsidR="00761BFB" w:rsidRPr="00761BFB">
        <w:rPr>
          <w:rFonts w:cstheme="minorHAnsi"/>
          <w:color w:val="000000" w:themeColor="text1"/>
        </w:rPr>
        <w:t>s</w:t>
      </w:r>
      <w:r w:rsidR="005E08C4" w:rsidRPr="00761BFB">
        <w:rPr>
          <w:rFonts w:cstheme="minorHAnsi"/>
          <w:color w:val="000000" w:themeColor="text1"/>
        </w:rPr>
        <w:t xml:space="preserve"> working</w:t>
      </w:r>
      <w:r w:rsidR="00761BFB" w:rsidRPr="00761BFB">
        <w:rPr>
          <w:rFonts w:cstheme="minorHAnsi"/>
          <w:color w:val="000000" w:themeColor="text1"/>
        </w:rPr>
        <w:t xml:space="preserve">, then </w:t>
      </w:r>
      <w:r w:rsidR="005E08C4" w:rsidRPr="00761BFB">
        <w:rPr>
          <w:rFonts w:cstheme="minorHAnsi"/>
          <w:color w:val="000000" w:themeColor="text1"/>
        </w:rPr>
        <w:t xml:space="preserve">tackling the more complex features like editing and sorting. The edit function was my biggest hurdle. I spent hours </w:t>
      </w:r>
      <w:r w:rsidR="00761BFB" w:rsidRPr="00761BFB">
        <w:rPr>
          <w:rFonts w:cstheme="minorHAnsi"/>
          <w:color w:val="000000" w:themeColor="text1"/>
        </w:rPr>
        <w:t>getting the form to populate correctly and reset properly</w:t>
      </w:r>
      <w:r w:rsidR="00761BFB" w:rsidRPr="00761BFB">
        <w:rPr>
          <w:rFonts w:cstheme="minorHAnsi"/>
          <w:color w:val="000000" w:themeColor="text1"/>
        </w:rPr>
        <w:t xml:space="preserve">. </w:t>
      </w:r>
      <w:r w:rsidR="005E08C4" w:rsidRPr="00761BFB">
        <w:rPr>
          <w:rFonts w:cstheme="minorHAnsi"/>
          <w:color w:val="000000" w:themeColor="text1"/>
        </w:rPr>
        <w:t xml:space="preserve">At one point, my "Update Task" button </w:t>
      </w:r>
      <w:r w:rsidR="00761BFB" w:rsidRPr="00761BFB">
        <w:rPr>
          <w:rFonts w:cstheme="minorHAnsi"/>
          <w:color w:val="000000" w:themeColor="text1"/>
        </w:rPr>
        <w:t>wouldn’t</w:t>
      </w:r>
      <w:r w:rsidR="005E08C4" w:rsidRPr="00761BFB">
        <w:rPr>
          <w:rFonts w:cstheme="minorHAnsi"/>
          <w:color w:val="000000" w:themeColor="text1"/>
        </w:rPr>
        <w:t xml:space="preserve"> </w:t>
      </w:r>
      <w:r w:rsidR="00761BFB" w:rsidRPr="00761BFB">
        <w:rPr>
          <w:rFonts w:cstheme="minorHAnsi"/>
          <w:color w:val="000000" w:themeColor="text1"/>
        </w:rPr>
        <w:t>revert</w:t>
      </w:r>
      <w:r w:rsidR="005E08C4" w:rsidRPr="00761BFB">
        <w:rPr>
          <w:rFonts w:cstheme="minorHAnsi"/>
          <w:color w:val="000000" w:themeColor="text1"/>
        </w:rPr>
        <w:t xml:space="preserve"> to "Add Task</w:t>
      </w:r>
      <w:r w:rsidR="00761BFB" w:rsidRPr="00761BFB">
        <w:rPr>
          <w:rFonts w:cstheme="minorHAnsi"/>
          <w:color w:val="000000" w:themeColor="text1"/>
        </w:rPr>
        <w:t>,</w:t>
      </w:r>
      <w:r w:rsidR="005E08C4" w:rsidRPr="00761BFB">
        <w:rPr>
          <w:rFonts w:cstheme="minorHAnsi"/>
          <w:color w:val="000000" w:themeColor="text1"/>
        </w:rPr>
        <w:t xml:space="preserve">" but </w:t>
      </w:r>
      <w:r w:rsidR="00761BFB" w:rsidRPr="00761BFB">
        <w:rPr>
          <w:rFonts w:cstheme="minorHAnsi"/>
          <w:color w:val="000000" w:themeColor="text1"/>
        </w:rPr>
        <w:t xml:space="preserve">it </w:t>
      </w:r>
      <w:r w:rsidR="00B63A4F" w:rsidRPr="00761BFB">
        <w:rPr>
          <w:rFonts w:cstheme="minorHAnsi"/>
          <w:color w:val="000000" w:themeColor="text1"/>
        </w:rPr>
        <w:t>turned out the be a simple</w:t>
      </w:r>
      <w:r w:rsidR="00761BFB" w:rsidRPr="00761BFB">
        <w:rPr>
          <w:rFonts w:cstheme="minorHAnsi"/>
          <w:color w:val="000000" w:themeColor="text1"/>
        </w:rPr>
        <w:t xml:space="preserve"> state</w:t>
      </w:r>
      <w:r w:rsidR="00B63A4F" w:rsidRPr="00761BFB">
        <w:rPr>
          <w:rFonts w:cstheme="minorHAnsi"/>
          <w:color w:val="000000" w:themeColor="text1"/>
        </w:rPr>
        <w:t xml:space="preserve"> reset issue. Debugging was a constant </w:t>
      </w:r>
      <w:r w:rsidR="00761BFB" w:rsidRPr="00761BFB">
        <w:rPr>
          <w:rFonts w:cstheme="minorHAnsi"/>
          <w:color w:val="000000" w:themeColor="text1"/>
        </w:rPr>
        <w:t>process</w:t>
      </w:r>
      <w:r w:rsidR="00761BFB">
        <w:rPr>
          <w:rFonts w:cstheme="minorHAnsi"/>
          <w:color w:val="000000" w:themeColor="text1"/>
        </w:rPr>
        <w:t>.</w:t>
      </w:r>
      <w:r w:rsidR="00761BFB" w:rsidRPr="00761BFB">
        <w:rPr>
          <w:rFonts w:cstheme="minorHAnsi"/>
          <w:color w:val="000000" w:themeColor="text1"/>
        </w:rPr>
        <w:t xml:space="preserve"> </w:t>
      </w:r>
      <w:r w:rsidR="00761BFB" w:rsidRPr="00761BFB">
        <w:rPr>
          <w:rFonts w:cstheme="minorHAnsi"/>
          <w:color w:val="000000" w:themeColor="text1"/>
        </w:rPr>
        <w:t>I relied heavily on console logging to fix errors</w:t>
      </w:r>
      <w:r w:rsidR="00761BFB" w:rsidRPr="00761BFB">
        <w:rPr>
          <w:rFonts w:cstheme="minorHAnsi"/>
          <w:color w:val="000000" w:themeColor="text1"/>
        </w:rPr>
        <w:t xml:space="preserve"> </w:t>
      </w:r>
      <w:r w:rsidR="00B63A4F" w:rsidRPr="00761BFB">
        <w:rPr>
          <w:rFonts w:cstheme="minorHAnsi"/>
          <w:color w:val="000000" w:themeColor="text1"/>
        </w:rPr>
        <w:t>ranging from simple typos</w:t>
      </w:r>
      <w:r w:rsidR="00761BFB" w:rsidRPr="00761BFB">
        <w:rPr>
          <w:rFonts w:cstheme="minorHAnsi"/>
          <w:color w:val="000000" w:themeColor="text1"/>
        </w:rPr>
        <w:t xml:space="preserve">, like when </w:t>
      </w:r>
      <w:r w:rsidR="00761BFB" w:rsidRPr="00761BFB">
        <w:rPr>
          <w:rFonts w:cstheme="minorHAnsi"/>
          <w:color w:val="000000" w:themeColor="text1"/>
        </w:rPr>
        <w:t>one uncapitalized letter</w:t>
      </w:r>
      <w:r w:rsidR="00761BFB" w:rsidRPr="00761BFB">
        <w:rPr>
          <w:rFonts w:cstheme="minorHAnsi"/>
          <w:color w:val="000000" w:themeColor="text1"/>
        </w:rPr>
        <w:t xml:space="preserve"> made everything stop working,</w:t>
      </w:r>
      <w:r w:rsidR="00B63A4F" w:rsidRPr="00761BFB">
        <w:rPr>
          <w:rFonts w:cstheme="minorHAnsi"/>
          <w:color w:val="000000" w:themeColor="text1"/>
        </w:rPr>
        <w:t xml:space="preserve"> to more complex logical errors in my event handling.</w:t>
      </w:r>
      <w:r w:rsidR="00761BFB" w:rsidRPr="00761BFB">
        <w:rPr>
          <w:rFonts w:cstheme="minorHAnsi"/>
          <w:color w:val="000000" w:themeColor="text1"/>
        </w:rPr>
        <w:t xml:space="preserve"> </w:t>
      </w:r>
      <w:r w:rsidR="00B63A4F" w:rsidRPr="00761BFB">
        <w:rPr>
          <w:rFonts w:cstheme="minorHAnsi"/>
          <w:color w:val="000000" w:themeColor="text1"/>
        </w:rPr>
        <w:t xml:space="preserve">The process of building, breaking, and fixing each component gave me a real </w:t>
      </w:r>
      <w:r w:rsidR="00761BFB" w:rsidRPr="00761BFB">
        <w:rPr>
          <w:rFonts w:cstheme="minorHAnsi"/>
          <w:color w:val="000000" w:themeColor="text1"/>
        </w:rPr>
        <w:t xml:space="preserve">confidence </w:t>
      </w:r>
      <w:r w:rsidR="00B63A4F" w:rsidRPr="00761BFB">
        <w:rPr>
          <w:rFonts w:cstheme="minorHAnsi"/>
          <w:color w:val="000000" w:themeColor="text1"/>
        </w:rPr>
        <w:t>boost in my</w:t>
      </w:r>
      <w:r w:rsidR="00761BFB" w:rsidRPr="00761BFB">
        <w:rPr>
          <w:rFonts w:cstheme="minorHAnsi"/>
          <w:color w:val="000000" w:themeColor="text1"/>
        </w:rPr>
        <w:t xml:space="preserve"> </w:t>
      </w:r>
      <w:r w:rsidR="00B63A4F" w:rsidRPr="00761BFB">
        <w:rPr>
          <w:rFonts w:cstheme="minorHAnsi"/>
          <w:color w:val="000000" w:themeColor="text1"/>
        </w:rPr>
        <w:t>problem-solving abilities</w:t>
      </w:r>
      <w:r w:rsidR="00761BFB" w:rsidRPr="00761BFB">
        <w:rPr>
          <w:rFonts w:cstheme="minorHAnsi"/>
          <w:color w:val="000000" w:themeColor="text1"/>
        </w:rPr>
        <w:t xml:space="preserve"> and </w:t>
      </w:r>
      <w:r w:rsidR="00761BFB" w:rsidRPr="00761BFB">
        <w:rPr>
          <w:rFonts w:cstheme="minorHAnsi"/>
          <w:color w:val="000000" w:themeColor="text1"/>
        </w:rPr>
        <w:t>taught me to be more meticulous</w:t>
      </w:r>
      <w:r w:rsidR="00B63A4F" w:rsidRPr="00761BFB">
        <w:rPr>
          <w:rFonts w:cstheme="minorHAnsi"/>
          <w:color w:val="000000" w:themeColor="text1"/>
        </w:rPr>
        <w:t>. While there are still areas I could improve, I'm proud of what I've created and am excited to apply these lessons to future projects.</w:t>
      </w:r>
    </w:p>
    <w:p w14:paraId="037605A1" w14:textId="798B9DAE" w:rsidR="00A63E31" w:rsidRDefault="00A63E31" w:rsidP="00761BFB">
      <w:pPr>
        <w:pStyle w:val="Quote"/>
      </w:pPr>
    </w:p>
    <w:p w14:paraId="5B1731A1" w14:textId="23452619" w:rsidR="0033319D" w:rsidRDefault="0033319D" w:rsidP="00761BFB"/>
    <w:p w14:paraId="23D7E719" w14:textId="77777777" w:rsidR="0033319D" w:rsidRDefault="0033319D" w:rsidP="00761BFB"/>
    <w:sectPr w:rsidR="0033319D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7562" w14:textId="77777777" w:rsidR="00101226" w:rsidRDefault="00101226">
      <w:pPr>
        <w:spacing w:line="240" w:lineRule="auto"/>
      </w:pPr>
      <w:r>
        <w:separator/>
      </w:r>
    </w:p>
  </w:endnote>
  <w:endnote w:type="continuationSeparator" w:id="0">
    <w:p w14:paraId="7B602064" w14:textId="77777777" w:rsidR="00101226" w:rsidRDefault="001012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7972F" w14:textId="77777777" w:rsidR="00101226" w:rsidRDefault="00101226">
      <w:pPr>
        <w:spacing w:line="240" w:lineRule="auto"/>
      </w:pPr>
      <w:r>
        <w:separator/>
      </w:r>
    </w:p>
  </w:footnote>
  <w:footnote w:type="continuationSeparator" w:id="0">
    <w:p w14:paraId="189E5659" w14:textId="77777777" w:rsidR="00101226" w:rsidRDefault="001012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5FBF" w14:textId="2F1A3293" w:rsidR="0033319D" w:rsidRDefault="00000000">
    <w:pPr>
      <w:pStyle w:val="Header"/>
    </w:pPr>
    <w:sdt>
      <w:sdtPr>
        <w:id w:val="1568531701"/>
        <w:placeholder>
          <w:docPart w:val="CBACFAC7F7B36F4BB3B897F17A391E84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761BFB">
          <w:t>Langston</w:t>
        </w:r>
      </w:sdtContent>
    </w:sdt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AA4FD" w14:textId="13E5FEFD" w:rsidR="0033319D" w:rsidRDefault="00000000">
    <w:pPr>
      <w:pStyle w:val="Header"/>
    </w:pPr>
    <w:sdt>
      <w:sdtPr>
        <w:id w:val="-348181431"/>
        <w:placeholder>
          <w:docPart w:val="7498EB49C1F08047BE6CE018DCFF73EB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761BFB">
          <w:t>Langston</w:t>
        </w:r>
      </w:sdtContent>
    </w:sdt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B1B5787"/>
    <w:multiLevelType w:val="multilevel"/>
    <w:tmpl w:val="4572ABF8"/>
    <w:numStyleLink w:val="MLAOutline"/>
  </w:abstractNum>
  <w:num w:numId="1" w16cid:durableId="1011182776">
    <w:abstractNumId w:val="9"/>
  </w:num>
  <w:num w:numId="2" w16cid:durableId="1692023677">
    <w:abstractNumId w:val="7"/>
  </w:num>
  <w:num w:numId="3" w16cid:durableId="1843231884">
    <w:abstractNumId w:val="6"/>
  </w:num>
  <w:num w:numId="4" w16cid:durableId="1052383336">
    <w:abstractNumId w:val="5"/>
  </w:num>
  <w:num w:numId="5" w16cid:durableId="635113001">
    <w:abstractNumId w:val="4"/>
  </w:num>
  <w:num w:numId="6" w16cid:durableId="804854864">
    <w:abstractNumId w:val="8"/>
  </w:num>
  <w:num w:numId="7" w16cid:durableId="1898004740">
    <w:abstractNumId w:val="3"/>
  </w:num>
  <w:num w:numId="8" w16cid:durableId="1243103802">
    <w:abstractNumId w:val="2"/>
  </w:num>
  <w:num w:numId="9" w16cid:durableId="348340117">
    <w:abstractNumId w:val="1"/>
  </w:num>
  <w:num w:numId="10" w16cid:durableId="1687949857">
    <w:abstractNumId w:val="0"/>
  </w:num>
  <w:num w:numId="11" w16cid:durableId="426200401">
    <w:abstractNumId w:val="10"/>
  </w:num>
  <w:num w:numId="12" w16cid:durableId="1867475359">
    <w:abstractNumId w:val="11"/>
  </w:num>
  <w:num w:numId="13" w16cid:durableId="12737818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31"/>
    <w:rsid w:val="00024682"/>
    <w:rsid w:val="00101226"/>
    <w:rsid w:val="0033319D"/>
    <w:rsid w:val="00441A68"/>
    <w:rsid w:val="005E08C4"/>
    <w:rsid w:val="00761BFB"/>
    <w:rsid w:val="00A63E31"/>
    <w:rsid w:val="00B63A4F"/>
    <w:rsid w:val="00BB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29563"/>
  <w15:chartTrackingRefBased/>
  <w15:docId w15:val="{E78AE5AC-E07E-5B42-A5B8-78146665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paragraph" w:customStyle="1" w:styleId="TableTitle">
    <w:name w:val="Table Title"/>
    <w:basedOn w:val="Normal"/>
    <w:next w:val="Normal"/>
    <w:uiPriority w:val="3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5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5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Emphasis">
    <w:name w:val="Emphasis"/>
    <w:basedOn w:val="DefaultParagraphFont"/>
    <w:uiPriority w:val="2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4"/>
    <w:qFormat/>
    <w:pPr>
      <w:spacing w:before="240"/>
    </w:pPr>
  </w:style>
  <w:style w:type="paragraph" w:customStyle="1" w:styleId="TableNote">
    <w:name w:val="Table Note"/>
    <w:basedOn w:val="Normal"/>
    <w:uiPriority w:val="4"/>
    <w:qFormat/>
    <w:pPr>
      <w:numPr>
        <w:numId w:val="11"/>
      </w:numPr>
    </w:pPr>
  </w:style>
  <w:style w:type="paragraph" w:customStyle="1" w:styleId="SectionTitle">
    <w:name w:val="Section Title"/>
    <w:basedOn w:val="Normal"/>
    <w:next w:val="Normal"/>
    <w:uiPriority w:val="3"/>
    <w:qFormat/>
    <w:pPr>
      <w:pageBreakBefore/>
      <w:ind w:firstLine="0"/>
      <w:jc w:val="center"/>
      <w:outlineLvl w:val="0"/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apple-converted-space">
    <w:name w:val="apple-converted-space"/>
    <w:basedOn w:val="DefaultParagraphFont"/>
    <w:rsid w:val="005E0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enzielangston/Library/Containers/com.microsoft.Word/Data/Library/Application%20Support/Microsoft/Office/16.0/DTS/en-US%7b7D37DDC4-A028-084B-9A70-1171DA165473%7d/%7b98B50CCA-5B22-8D4B-ABE8-8FF080F9A78D%7dtf1000209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ACFAC7F7B36F4BB3B897F17A391E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DAB33-79B9-554A-84BD-FD51B077BC31}"/>
      </w:docPartPr>
      <w:docPartBody>
        <w:p w:rsidR="00000000" w:rsidRDefault="00000000">
          <w:pPr>
            <w:pStyle w:val="CBACFAC7F7B36F4BB3B897F17A391E84"/>
          </w:pPr>
          <w:r>
            <w:t>Row Heading</w:t>
          </w:r>
        </w:p>
      </w:docPartBody>
    </w:docPart>
    <w:docPart>
      <w:docPartPr>
        <w:name w:val="7498EB49C1F08047BE6CE018DCFF7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918DF-BCCE-8B4D-AD18-B827853F1A62}"/>
      </w:docPartPr>
      <w:docPartBody>
        <w:p w:rsidR="00000000" w:rsidRDefault="00000000">
          <w:pPr>
            <w:pStyle w:val="7498EB49C1F08047BE6CE018DCFF73EB"/>
          </w:pPr>
          <w:r>
            <w:t>Row Heading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87"/>
    <w:rsid w:val="00024682"/>
    <w:rsid w:val="00FA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FC4B1DC2C26D641AEC2F5AB84442CCB">
    <w:name w:val="CFC4B1DC2C26D641AEC2F5AB84442CCB"/>
  </w:style>
  <w:style w:type="paragraph" w:customStyle="1" w:styleId="7F5B302B2B82394F838FC784461BDAB0">
    <w:name w:val="7F5B302B2B82394F838FC784461BDAB0"/>
  </w:style>
  <w:style w:type="paragraph" w:customStyle="1" w:styleId="327438E265417748960C6D44DE80DFA2">
    <w:name w:val="327438E265417748960C6D44DE80DFA2"/>
  </w:style>
  <w:style w:type="paragraph" w:customStyle="1" w:styleId="F8D5D5DEBABBBB4BBAEAFDDA5D189FEC">
    <w:name w:val="F8D5D5DEBABBBB4BBAEAFDDA5D189FEC"/>
  </w:style>
  <w:style w:type="paragraph" w:customStyle="1" w:styleId="28B804E3844E504685F828ACCA56DD6A">
    <w:name w:val="28B804E3844E504685F828ACCA56DD6A"/>
  </w:style>
  <w:style w:type="paragraph" w:customStyle="1" w:styleId="5FBE81F96D5E4F408C4EC5ABCE0D4477">
    <w:name w:val="5FBE81F96D5E4F408C4EC5ABCE0D4477"/>
  </w:style>
  <w:style w:type="character" w:styleId="Emphasis">
    <w:name w:val="Emphasis"/>
    <w:basedOn w:val="DefaultParagraphFont"/>
    <w:uiPriority w:val="2"/>
    <w:qFormat/>
    <w:rPr>
      <w:i/>
      <w:iCs/>
    </w:rPr>
  </w:style>
  <w:style w:type="paragraph" w:customStyle="1" w:styleId="9E8A167657A6214C9412A98ADD632979">
    <w:name w:val="9E8A167657A6214C9412A98ADD632979"/>
  </w:style>
  <w:style w:type="paragraph" w:customStyle="1" w:styleId="494691C12BF87347BE77FCC408B2501F">
    <w:name w:val="494691C12BF87347BE77FCC408B2501F"/>
  </w:style>
  <w:style w:type="paragraph" w:customStyle="1" w:styleId="11CF5761B118124C9C390E383AB67D4B">
    <w:name w:val="11CF5761B118124C9C390E383AB67D4B"/>
  </w:style>
  <w:style w:type="paragraph" w:customStyle="1" w:styleId="74C98A47B3D29B41A2F57CA60FD0F77F">
    <w:name w:val="74C98A47B3D29B41A2F57CA60FD0F77F"/>
  </w:style>
  <w:style w:type="paragraph" w:customStyle="1" w:styleId="704050B39423054B90672F6BE5B97C7A">
    <w:name w:val="704050B39423054B90672F6BE5B97C7A"/>
  </w:style>
  <w:style w:type="paragraph" w:customStyle="1" w:styleId="992AB3FD421C3F408E92930B11BD320F">
    <w:name w:val="992AB3FD421C3F408E92930B11BD320F"/>
  </w:style>
  <w:style w:type="paragraph" w:customStyle="1" w:styleId="CBACFAC7F7B36F4BB3B897F17A391E84">
    <w:name w:val="CBACFAC7F7B36F4BB3B897F17A391E84"/>
  </w:style>
  <w:style w:type="paragraph" w:customStyle="1" w:styleId="7498EB49C1F08047BE6CE018DCFF73EB">
    <w:name w:val="7498EB49C1F08047BE6CE018DCFF73EB"/>
  </w:style>
  <w:style w:type="paragraph" w:customStyle="1" w:styleId="E6AE9FAAD518DC4DB40D88F272FDD834">
    <w:name w:val="E6AE9FAAD518DC4DB40D88F272FDD834"/>
  </w:style>
  <w:style w:type="paragraph" w:customStyle="1" w:styleId="B697277AAB6F684A8D0DF056B6EC7D9A">
    <w:name w:val="B697277AAB6F684A8D0DF056B6EC7D9A"/>
  </w:style>
  <w:style w:type="paragraph" w:customStyle="1" w:styleId="5A5B301A134E0348AEABB236A921758C">
    <w:name w:val="5A5B301A134E0348AEABB236A921758C"/>
  </w:style>
  <w:style w:type="paragraph" w:customStyle="1" w:styleId="89454978FC12EC4B9D526E5F878C3F30">
    <w:name w:val="89454978FC12EC4B9D526E5F878C3F30"/>
  </w:style>
  <w:style w:type="paragraph" w:customStyle="1" w:styleId="7A8BD3BC8276A14EAC91EEE1CF07D64B">
    <w:name w:val="7A8BD3BC8276A14EAC91EEE1CF07D64B"/>
  </w:style>
  <w:style w:type="paragraph" w:customStyle="1" w:styleId="DC8A71FBC4DA4E499F8BCFE589D792A0">
    <w:name w:val="DC8A71FBC4DA4E499F8BCFE589D792A0"/>
  </w:style>
  <w:style w:type="paragraph" w:customStyle="1" w:styleId="45CD93D564D1734D9E30151BED1D7B0E">
    <w:name w:val="45CD93D564D1734D9E30151BED1D7B0E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customStyle="1" w:styleId="0BD16F684ECDBB42B4AAFDB0CA7D4407">
    <w:name w:val="0BD16F684ECDBB42B4AAFDB0CA7D44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Langston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597082-B349-43B0-B21E-87F724ED6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{98B50CCA-5B22-8D4B-ABE8-8FF080F9A78D}tf10002092.dotx</Template>
  <TotalTime>59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McKenzie Langston</dc:creator>
  <cp:keywords/>
  <dc:description/>
  <cp:lastModifiedBy>McKenzie Nicole Langston</cp:lastModifiedBy>
  <cp:revision>1</cp:revision>
  <dcterms:created xsi:type="dcterms:W3CDTF">2025-04-29T23:55:00Z</dcterms:created>
  <dcterms:modified xsi:type="dcterms:W3CDTF">2025-04-30T01:21:00Z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TC039848419991</vt:lpwstr>
  </property>
  <property fmtid="{D5CDD505-2E9C-101B-9397-08002B2CF9AE}" pid="3" name="AssetID">
    <vt:lpwstr>TF10002068</vt:lpwstr>
  </property>
</Properties>
</file>